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BBFD" w14:textId="77777777" w:rsidR="00721FF0" w:rsidRPr="00564D07" w:rsidRDefault="00721FF0" w:rsidP="00721FF0">
      <w:pPr>
        <w:spacing w:after="0"/>
        <w:jc w:val="center"/>
        <w:rPr>
          <w:b/>
          <w:color w:val="FF0000"/>
          <w:lang w:val="en-US"/>
        </w:rPr>
      </w:pPr>
      <w:permStart w:id="2089511779" w:edGrp="everyone"/>
      <w:permEnd w:id="2089511779"/>
      <w:r w:rsidRPr="00564D07">
        <w:rPr>
          <w:b/>
          <w:color w:val="FF0000"/>
          <w:lang w:val="en-US"/>
        </w:rPr>
        <w:t>TEST ADHESION</w:t>
      </w:r>
      <w:r w:rsidR="003B3DC1" w:rsidRPr="00564D07">
        <w:rPr>
          <w:b/>
          <w:color w:val="FF0000"/>
          <w:lang w:val="en-US"/>
        </w:rPr>
        <w:t xml:space="preserve"> </w:t>
      </w:r>
    </w:p>
    <w:p w14:paraId="727E9287" w14:textId="77777777" w:rsidR="00623458" w:rsidRPr="00564D07" w:rsidRDefault="00623458" w:rsidP="000D429B">
      <w:pPr>
        <w:spacing w:after="0"/>
        <w:jc w:val="center"/>
        <w:rPr>
          <w:b/>
          <w:color w:val="FF0000"/>
          <w:lang w:val="en-US"/>
        </w:rPr>
      </w:pPr>
    </w:p>
    <w:tbl>
      <w:tblPr>
        <w:tblStyle w:val="Grilledutableau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5406"/>
      </w:tblGrid>
      <w:tr w:rsidR="00623458" w14:paraId="585E023C" w14:textId="77777777" w:rsidTr="00700A06">
        <w:tc>
          <w:tcPr>
            <w:tcW w:w="3256" w:type="dxa"/>
          </w:tcPr>
          <w:p w14:paraId="7CC83907" w14:textId="77777777" w:rsidR="00623458" w:rsidRDefault="00623458" w:rsidP="005C22F2">
            <w:pPr>
              <w:rPr>
                <w:b/>
              </w:rPr>
            </w:pPr>
            <w:permStart w:id="2134257206" w:edGrp="everyone" w:colFirst="1" w:colLast="1"/>
            <w:r>
              <w:rPr>
                <w:b/>
              </w:rPr>
              <w:t>CONTRAT JURIDIQUE</w:t>
            </w:r>
          </w:p>
        </w:tc>
        <w:tc>
          <w:tcPr>
            <w:tcW w:w="5406" w:type="dxa"/>
          </w:tcPr>
          <w:p w14:paraId="2840C8A4" w14:textId="1D4C1E15" w:rsidR="00EA44BC" w:rsidRDefault="00EA44BC" w:rsidP="00EA44BC">
            <w:pPr>
              <w:rPr>
                <w:b/>
              </w:rPr>
            </w:pPr>
            <w:r>
              <w:rPr>
                <w:b/>
              </w:rPr>
              <w:t>{{CONTRAT_JURIDIQUE}}</w:t>
            </w:r>
          </w:p>
        </w:tc>
      </w:tr>
      <w:tr w:rsidR="00623458" w:rsidRPr="00D16947" w14:paraId="6FA00AC7" w14:textId="77777777" w:rsidTr="004349C9">
        <w:tblPrEx>
          <w:tblCellMar>
            <w:left w:w="108" w:type="dxa"/>
            <w:right w:w="108" w:type="dxa"/>
          </w:tblCellMar>
        </w:tblPrEx>
        <w:tc>
          <w:tcPr>
            <w:tcW w:w="3256" w:type="dxa"/>
          </w:tcPr>
          <w:p w14:paraId="29889CA7" w14:textId="77777777" w:rsidR="00623458" w:rsidRDefault="00623458" w:rsidP="005C22F2">
            <w:pPr>
              <w:rPr>
                <w:b/>
              </w:rPr>
            </w:pPr>
            <w:permStart w:id="510069987" w:edGrp="everyone" w:colFirst="1" w:colLast="1"/>
            <w:permEnd w:id="2134257206"/>
            <w:r>
              <w:rPr>
                <w:b/>
              </w:rPr>
              <w:t>NOM DU PRODUIT DE GESTION</w:t>
            </w:r>
          </w:p>
        </w:tc>
        <w:tc>
          <w:tcPr>
            <w:tcW w:w="5406" w:type="dxa"/>
          </w:tcPr>
          <w:p w14:paraId="78EE78DF" w14:textId="1507A1A8" w:rsidR="00EA44BC" w:rsidRPr="00DA66E6" w:rsidRDefault="00EA44BC" w:rsidP="00EA44BC">
            <w:r>
              <w:t>{{PRODUIT_GESTION}} – {{DISPOSITIF}}</w:t>
            </w:r>
          </w:p>
        </w:tc>
      </w:tr>
      <w:tr w:rsidR="00623458" w14:paraId="595D71C2" w14:textId="77777777" w:rsidTr="004349C9">
        <w:tblPrEx>
          <w:tblCellMar>
            <w:left w:w="108" w:type="dxa"/>
            <w:right w:w="108" w:type="dxa"/>
          </w:tblCellMar>
        </w:tblPrEx>
        <w:tc>
          <w:tcPr>
            <w:tcW w:w="3256" w:type="dxa"/>
          </w:tcPr>
          <w:p w14:paraId="69CA7997" w14:textId="77777777" w:rsidR="00623458" w:rsidRDefault="00623458" w:rsidP="005C22F2">
            <w:pPr>
              <w:rPr>
                <w:b/>
              </w:rPr>
            </w:pPr>
            <w:permStart w:id="885195676" w:edGrp="everyone" w:colFirst="1" w:colLast="1"/>
            <w:permEnd w:id="510069987"/>
            <w:r>
              <w:rPr>
                <w:b/>
              </w:rPr>
              <w:t xml:space="preserve">CODE DU PRODUIT CIBLE </w:t>
            </w:r>
          </w:p>
        </w:tc>
        <w:tc>
          <w:tcPr>
            <w:tcW w:w="5406" w:type="dxa"/>
          </w:tcPr>
          <w:p w14:paraId="2A46F5E4" w14:textId="77777777" w:rsidR="00EA44BC" w:rsidRDefault="00EA44BC" w:rsidP="00A51E01">
            <w:r>
              <w:t>{{PC1}}</w:t>
            </w:r>
          </w:p>
          <w:p w14:paraId="601DFAEF" w14:textId="77777777" w:rsidR="00EA44BC" w:rsidRDefault="00EA44BC" w:rsidP="00A51E01">
            <w:r>
              <w:t>{{PC2}}</w:t>
            </w:r>
          </w:p>
          <w:p w14:paraId="0E43C807" w14:textId="308E1034" w:rsidR="00EA44BC" w:rsidRPr="00055A55" w:rsidRDefault="00EA44BC" w:rsidP="00A51E01">
            <w:r>
              <w:t>{{PC3}}</w:t>
            </w:r>
          </w:p>
        </w:tc>
      </w:tr>
      <w:tr w:rsidR="00623458" w14:paraId="3323E622" w14:textId="77777777" w:rsidTr="004349C9">
        <w:tblPrEx>
          <w:tblCellMar>
            <w:left w:w="108" w:type="dxa"/>
            <w:right w:w="108" w:type="dxa"/>
          </w:tblCellMar>
        </w:tblPrEx>
        <w:tc>
          <w:tcPr>
            <w:tcW w:w="3256" w:type="dxa"/>
          </w:tcPr>
          <w:p w14:paraId="70E208AC" w14:textId="77777777" w:rsidR="00623458" w:rsidRDefault="00623458" w:rsidP="005C22F2">
            <w:pPr>
              <w:rPr>
                <w:b/>
              </w:rPr>
            </w:pPr>
            <w:permStart w:id="1902340832" w:edGrp="everyone" w:colFirst="1" w:colLast="1"/>
            <w:permEnd w:id="885195676"/>
            <w:r>
              <w:rPr>
                <w:b/>
              </w:rPr>
              <w:t>NOM DU PARAMETREUR</w:t>
            </w:r>
          </w:p>
        </w:tc>
        <w:tc>
          <w:tcPr>
            <w:tcW w:w="5406" w:type="dxa"/>
          </w:tcPr>
          <w:p w14:paraId="2A73AF96" w14:textId="2CE3E1D2" w:rsidR="00623458" w:rsidRPr="00055A55" w:rsidRDefault="00EA44BC" w:rsidP="005C22F2">
            <w:r>
              <w:t>{{PARAMETREUR}}</w:t>
            </w:r>
          </w:p>
        </w:tc>
      </w:tr>
      <w:tr w:rsidR="00623458" w14:paraId="54E52504" w14:textId="77777777" w:rsidTr="004349C9">
        <w:tblPrEx>
          <w:tblCellMar>
            <w:left w:w="108" w:type="dxa"/>
            <w:right w:w="108" w:type="dxa"/>
          </w:tblCellMar>
        </w:tblPrEx>
        <w:tc>
          <w:tcPr>
            <w:tcW w:w="3256" w:type="dxa"/>
          </w:tcPr>
          <w:p w14:paraId="03407BA0" w14:textId="77777777" w:rsidR="00623458" w:rsidRDefault="00623458" w:rsidP="005C22F2">
            <w:pPr>
              <w:rPr>
                <w:b/>
              </w:rPr>
            </w:pPr>
            <w:permStart w:id="1942630215" w:edGrp="everyone" w:colFirst="1" w:colLast="1"/>
            <w:permEnd w:id="1902340832"/>
            <w:r>
              <w:rPr>
                <w:b/>
              </w:rPr>
              <w:t>NOM DU CONTRÔLEUR</w:t>
            </w:r>
          </w:p>
        </w:tc>
        <w:sdt>
          <w:sdtPr>
            <w:rPr>
              <w:b/>
            </w:rPr>
            <w:alias w:val="CONTROLEURS"/>
            <w:tag w:val="CONTROLEURS"/>
            <w:id w:val="-698242588"/>
            <w:placeholder>
              <w:docPart w:val="4EA1BD1EFE74491CB66C6F5F9D937B04"/>
            </w:placeholder>
            <w:showingPlcHdr/>
            <w:comboBox>
              <w:listItem w:value="Choisissez un élément."/>
              <w:listItem w:displayText="ANGELIQUE GRIMAULT" w:value="ANGELIQUE GRIMAULT"/>
              <w:listItem w:displayText="ANNE LORDEREAU" w:value="ANNE LORDEREAU"/>
              <w:listItem w:displayText="ANTHONY JEANNET" w:value="ANTHONY JEANNET"/>
              <w:listItem w:displayText="CLAIRE PAUMARD" w:value="CLAIRE PAUMARD"/>
              <w:listItem w:displayText="CORINNE MAROLLEAU" w:value="CORINNE MAROLLEAU"/>
              <w:listItem w:displayText="FABIEN ILO" w:value="FABIEN ILO"/>
              <w:listItem w:displayText="FABIENNE THEBAULT" w:value="FABIENNE THEBAULT"/>
              <w:listItem w:displayText="GIPSY DARRIGRAND" w:value="GIPSY DARRIGRAND"/>
              <w:listItem w:displayText="JORDAN LONGEIN" w:value="JORDAN LONGEIN"/>
              <w:listItem w:displayText="JULIEN TORRES" w:value="JULIEN TORRES"/>
              <w:listItem w:displayText="MIKE TCHASSEM" w:value="MIKE TCHASSEM"/>
              <w:listItem w:displayText="PRIYA LODI" w:value="PRIYA LODI"/>
              <w:listItem w:displayText="SABRINA ATWA" w:value="SABRINA ATWA"/>
              <w:listItem w:displayText="SANDRINE COEZ" w:value="SANDRINE COEZ"/>
            </w:comboBox>
          </w:sdtPr>
          <w:sdtContent>
            <w:tc>
              <w:tcPr>
                <w:tcW w:w="5406" w:type="dxa"/>
              </w:tcPr>
              <w:p w14:paraId="5BD3515C" w14:textId="77777777" w:rsidR="00623458" w:rsidRDefault="00733A22" w:rsidP="005C22F2">
                <w:pPr>
                  <w:rPr>
                    <w:b/>
                  </w:rPr>
                </w:pPr>
                <w:r w:rsidRPr="0026150D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</w:tr>
      <w:tr w:rsidR="00623458" w14:paraId="4E97A995" w14:textId="77777777" w:rsidTr="004349C9">
        <w:tblPrEx>
          <w:tblCellMar>
            <w:left w:w="108" w:type="dxa"/>
            <w:right w:w="108" w:type="dxa"/>
          </w:tblCellMar>
        </w:tblPrEx>
        <w:tc>
          <w:tcPr>
            <w:tcW w:w="3256" w:type="dxa"/>
          </w:tcPr>
          <w:p w14:paraId="75C9FF30" w14:textId="63879C08" w:rsidR="00623458" w:rsidRDefault="00623458" w:rsidP="005C22F2">
            <w:pPr>
              <w:rPr>
                <w:b/>
              </w:rPr>
            </w:pPr>
            <w:permStart w:id="2106417978" w:edGrp="everyone"/>
            <w:permStart w:id="201348892" w:edGrp="everyone" w:colFirst="1" w:colLast="1"/>
            <w:permEnd w:id="1942630215"/>
            <w:permEnd w:id="2106417978"/>
            <w:r>
              <w:rPr>
                <w:b/>
              </w:rPr>
              <w:t>DATE DE VALIDATION</w:t>
            </w:r>
          </w:p>
        </w:tc>
        <w:tc>
          <w:tcPr>
            <w:tcW w:w="5406" w:type="dxa"/>
          </w:tcPr>
          <w:p w14:paraId="614FD47D" w14:textId="77777777" w:rsidR="00623458" w:rsidRDefault="00000000" w:rsidP="005C22F2">
            <w:pPr>
              <w:rPr>
                <w:b/>
              </w:rPr>
            </w:pPr>
            <w:sdt>
              <w:sdtPr>
                <w:rPr>
                  <w:b/>
                </w:rPr>
                <w:id w:val="-1873379018"/>
                <w:placeholder>
                  <w:docPart w:val="13499A16E92A4406A355A392B5ADD538"/>
                </w:placeholder>
                <w:showingPlcHdr/>
                <w:date w:fullDate="2024-03-1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733A22" w:rsidRPr="00484C70">
                  <w:rPr>
                    <w:rStyle w:val="Textedelespacerserv"/>
                  </w:rPr>
                  <w:t>Cliquez ou appuyez ici pour entrer une date.</w:t>
                </w:r>
              </w:sdtContent>
            </w:sdt>
          </w:p>
        </w:tc>
      </w:tr>
      <w:permEnd w:id="201348892"/>
    </w:tbl>
    <w:p w14:paraId="2B51A1BB" w14:textId="77777777" w:rsidR="000D429B" w:rsidRDefault="000D429B" w:rsidP="000D429B">
      <w:pPr>
        <w:spacing w:after="0"/>
        <w:jc w:val="center"/>
        <w:rPr>
          <w:b/>
        </w:rPr>
      </w:pPr>
    </w:p>
    <w:tbl>
      <w:tblPr>
        <w:tblStyle w:val="Grilledutableau"/>
        <w:tblW w:w="10910" w:type="dxa"/>
        <w:tblLayout w:type="fixed"/>
        <w:tblLook w:val="04A0" w:firstRow="1" w:lastRow="0" w:firstColumn="1" w:lastColumn="0" w:noHBand="0" w:noVBand="1"/>
      </w:tblPr>
      <w:tblGrid>
        <w:gridCol w:w="5168"/>
        <w:gridCol w:w="5742"/>
      </w:tblGrid>
      <w:tr w:rsidR="000D429B" w14:paraId="35B8928A" w14:textId="77777777" w:rsidTr="00FC4202">
        <w:trPr>
          <w:trHeight w:val="269"/>
        </w:trPr>
        <w:tc>
          <w:tcPr>
            <w:tcW w:w="5168" w:type="dxa"/>
          </w:tcPr>
          <w:p w14:paraId="75B64C49" w14:textId="77777777" w:rsidR="000D429B" w:rsidRPr="00906B3C" w:rsidRDefault="000D429B" w:rsidP="005C0EEB">
            <w:pPr>
              <w:rPr>
                <w:b/>
              </w:rPr>
            </w:pPr>
            <w:r w:rsidRPr="00906B3C">
              <w:rPr>
                <w:b/>
              </w:rPr>
              <w:t>SOURCE</w:t>
            </w:r>
          </w:p>
        </w:tc>
        <w:tc>
          <w:tcPr>
            <w:tcW w:w="5742" w:type="dxa"/>
          </w:tcPr>
          <w:p w14:paraId="6D99860D" w14:textId="77777777" w:rsidR="000D429B" w:rsidRPr="00906B3C" w:rsidRDefault="000D429B" w:rsidP="005C0EEB">
            <w:pPr>
              <w:rPr>
                <w:b/>
              </w:rPr>
            </w:pPr>
            <w:r w:rsidRPr="00906B3C">
              <w:rPr>
                <w:b/>
              </w:rPr>
              <w:t>PLEI@DE</w:t>
            </w:r>
          </w:p>
        </w:tc>
      </w:tr>
      <w:tr w:rsidR="00F40F4C" w:rsidRPr="00BC0819" w14:paraId="43050657" w14:textId="77777777" w:rsidTr="00FC4202">
        <w:trPr>
          <w:trHeight w:val="3737"/>
        </w:trPr>
        <w:tc>
          <w:tcPr>
            <w:tcW w:w="5168" w:type="dxa"/>
          </w:tcPr>
          <w:p w14:paraId="4FA054D2" w14:textId="2E57BA6C" w:rsidR="00F40F4C" w:rsidRPr="00662CB6" w:rsidRDefault="00F40F4C" w:rsidP="00692C58">
            <w:pPr>
              <w:rPr>
                <w:rFonts w:cstheme="minorHAnsi"/>
                <w:color w:val="333333"/>
                <w:shd w:val="clear" w:color="auto" w:fill="FFFFFF"/>
              </w:rPr>
            </w:pPr>
            <w:permStart w:id="1322780070" w:edGrp="everyone"/>
            <w:proofErr w:type="gramStart"/>
            <w:r w:rsidRPr="00FE3F59">
              <w:rPr>
                <w:u w:val="single"/>
                <w:lang w:val="de-DE"/>
              </w:rPr>
              <w:t>FORMULAIRE</w:t>
            </w:r>
            <w:r>
              <w:rPr>
                <w:lang w:val="de-DE"/>
              </w:rPr>
              <w:t xml:space="preserve"> </w:t>
            </w:r>
            <w:r w:rsidRPr="00662CB6">
              <w:rPr>
                <w:rFonts w:cstheme="minorHAnsi"/>
                <w:lang w:val="de-DE"/>
              </w:rPr>
              <w:t>:</w:t>
            </w:r>
            <w:proofErr w:type="gramEnd"/>
            <w:r w:rsidR="008205C1">
              <w:rPr>
                <w:rFonts w:cstheme="minorHAnsi"/>
                <w:lang w:val="de-DE"/>
              </w:rPr>
              <w:t xml:space="preserve"> {{TYPE_DEMANDE}} – {{NUM_FORMULAIRE}}</w:t>
            </w:r>
          </w:p>
          <w:p w14:paraId="25ACACED" w14:textId="7C22982D" w:rsidR="004E756C" w:rsidRDefault="00FF7BF1" w:rsidP="004E756C">
            <w:r w:rsidRPr="00FF7BF1">
              <w:rPr>
                <w:u w:val="single"/>
                <w:lang w:val="de-DE"/>
              </w:rPr>
              <w:t xml:space="preserve">Nature de la </w:t>
            </w:r>
            <w:proofErr w:type="spellStart"/>
            <w:proofErr w:type="gramStart"/>
            <w:r w:rsidR="004E756C">
              <w:rPr>
                <w:u w:val="single"/>
                <w:lang w:val="de-DE"/>
              </w:rPr>
              <w:t>demande</w:t>
            </w:r>
            <w:proofErr w:type="spellEnd"/>
            <w:r w:rsidRPr="00FF7BF1">
              <w:rPr>
                <w:lang w:val="de-DE"/>
              </w:rPr>
              <w:t xml:space="preserve"> :</w:t>
            </w:r>
            <w:proofErr w:type="gramEnd"/>
            <w:r w:rsidR="008205C1">
              <w:rPr>
                <w:lang w:val="de-DE"/>
              </w:rPr>
              <w:t xml:space="preserve"> </w:t>
            </w:r>
            <w:r w:rsidR="00D279B0">
              <w:rPr>
                <w:lang w:val="de-DE"/>
              </w:rPr>
              <w:t>{{NATURE_DEMANDE}}</w:t>
            </w:r>
          </w:p>
          <w:p w14:paraId="701C8552" w14:textId="77777777" w:rsidR="00692C58" w:rsidRDefault="00692C58" w:rsidP="00D813F5">
            <w:pPr>
              <w:rPr>
                <w:lang w:val="de-DE"/>
              </w:rPr>
            </w:pPr>
          </w:p>
          <w:p w14:paraId="3E3E2807" w14:textId="7F076E4A" w:rsidR="004E756C" w:rsidRPr="00087C4D" w:rsidRDefault="00087C4D" w:rsidP="004E756C">
            <w:pPr>
              <w:rPr>
                <w:lang w:val="de-DE"/>
              </w:rPr>
            </w:pPr>
            <w:r>
              <w:rPr>
                <w:lang w:val="de-DE"/>
              </w:rPr>
              <w:t>{{CAPTURES_AUTRES_FORMULAIRES}}</w:t>
            </w:r>
          </w:p>
          <w:p w14:paraId="3B827E56" w14:textId="77777777" w:rsidR="00ED50ED" w:rsidRDefault="00ED50ED" w:rsidP="00D813F5">
            <w:pPr>
              <w:rPr>
                <w:lang w:val="de-DE"/>
              </w:rPr>
            </w:pPr>
          </w:p>
          <w:p w14:paraId="29BE04F5" w14:textId="77777777" w:rsidR="00F40F4C" w:rsidRDefault="00F40F4C" w:rsidP="00FE3F59">
            <w:r w:rsidRPr="00FE3F59">
              <w:rPr>
                <w:u w:val="single"/>
              </w:rPr>
              <w:t>CHARGEMENTS</w:t>
            </w:r>
            <w:r w:rsidRPr="00051B23">
              <w:t xml:space="preserve"> : </w:t>
            </w:r>
          </w:p>
          <w:p w14:paraId="2842F285" w14:textId="0854AEEA" w:rsidR="004E756C" w:rsidRDefault="00087C4D" w:rsidP="004E756C">
            <w:r>
              <w:t>{{CAPTURES_TX_CHGT_FORMULAIRE}}</w:t>
            </w:r>
          </w:p>
          <w:p w14:paraId="61C7EEBE" w14:textId="77777777" w:rsidR="00F40F4C" w:rsidRPr="00051B23" w:rsidRDefault="00F40F4C" w:rsidP="00FE3F59"/>
          <w:p w14:paraId="4E1EE76F" w14:textId="77777777" w:rsidR="00F40F4C" w:rsidRDefault="00F40F4C" w:rsidP="00335050">
            <w:r w:rsidRPr="00FE3F59">
              <w:rPr>
                <w:u w:val="single"/>
              </w:rPr>
              <w:t>COTISATION</w:t>
            </w:r>
            <w:r w:rsidRPr="00051B23">
              <w:t xml:space="preserve"> : </w:t>
            </w:r>
          </w:p>
          <w:p w14:paraId="4776CB7A" w14:textId="20684316" w:rsidR="00F40F4C" w:rsidRPr="006E0256" w:rsidRDefault="00087C4D" w:rsidP="006E0256">
            <w:r>
              <w:t>{{CAPTURES_COTISATIONS_FORMULAIRE}}</w:t>
            </w:r>
          </w:p>
        </w:tc>
        <w:tc>
          <w:tcPr>
            <w:tcW w:w="5742" w:type="dxa"/>
          </w:tcPr>
          <w:p w14:paraId="3368D52C" w14:textId="77777777" w:rsidR="00F40F4C" w:rsidRPr="00051B23" w:rsidRDefault="00F40F4C" w:rsidP="00A31B99">
            <w:r w:rsidRPr="00051B23">
              <w:t>TEST ADHESION PLEIADE</w:t>
            </w:r>
          </w:p>
          <w:p w14:paraId="03C74625" w14:textId="278406F6" w:rsidR="004E756C" w:rsidRDefault="00F40F4C" w:rsidP="004E756C">
            <w:r w:rsidRPr="00051B23">
              <w:t>DATE DU JOUR :</w:t>
            </w:r>
            <w:r w:rsidR="008205C1">
              <w:t xml:space="preserve"> {{DATE_DU_JOUR}}</w:t>
            </w:r>
          </w:p>
          <w:p w14:paraId="65811EAB" w14:textId="3617FEA1" w:rsidR="004E756C" w:rsidRDefault="004E756C" w:rsidP="004E756C"/>
          <w:p w14:paraId="75699427" w14:textId="6DFC61AC" w:rsidR="00087C4D" w:rsidRDefault="00087C4D" w:rsidP="004E756C">
            <w:r>
              <w:t>{{CAPTURES_AUTRES_INFORMATIONS}}</w:t>
            </w:r>
          </w:p>
          <w:p w14:paraId="5B8455A1" w14:textId="77777777" w:rsidR="00ED50ED" w:rsidRPr="00ED50ED" w:rsidRDefault="00ED50ED" w:rsidP="00821D10"/>
          <w:p w14:paraId="29160094" w14:textId="7D05C98E" w:rsidR="004E756C" w:rsidRDefault="00F40F4C" w:rsidP="004E756C">
            <w:r w:rsidRPr="00FE3F59">
              <w:rPr>
                <w:u w:val="single"/>
              </w:rPr>
              <w:t>CHARGEMENTS</w:t>
            </w:r>
            <w:r w:rsidRPr="00051B23">
              <w:t xml:space="preserve"> : </w:t>
            </w:r>
            <w:r w:rsidR="008205C1">
              <w:t>{{TAUX_CHARGEMENT}}</w:t>
            </w:r>
          </w:p>
          <w:p w14:paraId="720F40EA" w14:textId="1852200D" w:rsidR="00087C4D" w:rsidRDefault="00087C4D" w:rsidP="004E756C">
            <w:r>
              <w:t>{{CAPTURES_TX_CHGT_PLEIADE}}</w:t>
            </w:r>
          </w:p>
          <w:p w14:paraId="452C578F" w14:textId="77777777" w:rsidR="00F40F4C" w:rsidRPr="00051B23" w:rsidRDefault="00F40F4C" w:rsidP="00A31B99"/>
          <w:p w14:paraId="5127D1A1" w14:textId="4F489BA2" w:rsidR="00F40F4C" w:rsidRPr="00087C4D" w:rsidRDefault="00F40F4C" w:rsidP="00A31B99">
            <w:r w:rsidRPr="00FE3F59">
              <w:rPr>
                <w:u w:val="single"/>
              </w:rPr>
              <w:t>COTISATION</w:t>
            </w:r>
            <w:r w:rsidRPr="00051B23">
              <w:t xml:space="preserve"> :</w:t>
            </w:r>
            <w:r w:rsidR="008205C1">
              <w:t xml:space="preserve"> {{FORMUL</w:t>
            </w:r>
            <w:r w:rsidR="00F96100">
              <w:t>E</w:t>
            </w:r>
            <w:r w:rsidR="008205C1">
              <w:t>}}</w:t>
            </w:r>
          </w:p>
          <w:p w14:paraId="2E0970BA" w14:textId="70447811" w:rsidR="006805FD" w:rsidRDefault="00087C4D" w:rsidP="00A31B99">
            <w:r>
              <w:t>{{CAPTURES_COTISATIONS_PLEIADE}}</w:t>
            </w:r>
          </w:p>
          <w:p w14:paraId="2D913FB2" w14:textId="77777777" w:rsidR="006805FD" w:rsidRPr="00051B23" w:rsidRDefault="006805FD" w:rsidP="00A31B99"/>
          <w:p w14:paraId="35D086ED" w14:textId="77777777" w:rsidR="00F40F4C" w:rsidRPr="00FA458B" w:rsidRDefault="00F40F4C" w:rsidP="00A31B99">
            <w:r w:rsidRPr="00FA458B">
              <w:rPr>
                <w:u w:val="single"/>
              </w:rPr>
              <w:t>TEST ADHESION</w:t>
            </w:r>
            <w:r w:rsidRPr="00FA458B">
              <w:t xml:space="preserve"> : </w:t>
            </w:r>
          </w:p>
          <w:p w14:paraId="4B562638" w14:textId="1E8278D3" w:rsidR="00F40F4C" w:rsidRPr="006E0256" w:rsidRDefault="00087C4D" w:rsidP="006E0256">
            <w:pPr>
              <w:rPr>
                <w:lang w:val="en-US"/>
              </w:rPr>
            </w:pPr>
            <w:r>
              <w:rPr>
                <w:lang w:val="en-US"/>
              </w:rPr>
              <w:t>{{CAPTURES_TEST_ADHESION}}</w:t>
            </w:r>
          </w:p>
        </w:tc>
      </w:tr>
      <w:tr w:rsidR="00FC4202" w14:paraId="17668D4F" w14:textId="77777777" w:rsidTr="00FC4202">
        <w:trPr>
          <w:trHeight w:val="254"/>
        </w:trPr>
        <w:tc>
          <w:tcPr>
            <w:tcW w:w="10910" w:type="dxa"/>
            <w:gridSpan w:val="2"/>
          </w:tcPr>
          <w:p w14:paraId="32D102D6" w14:textId="77777777" w:rsidR="00FC4202" w:rsidRPr="00E902A7" w:rsidRDefault="00FC4202" w:rsidP="005C0EEB">
            <w:pPr>
              <w:rPr>
                <w:b/>
              </w:rPr>
            </w:pPr>
            <w:r w:rsidRPr="00E902A7">
              <w:rPr>
                <w:b/>
              </w:rPr>
              <w:t>COMMENTAIRE</w:t>
            </w:r>
          </w:p>
        </w:tc>
      </w:tr>
      <w:tr w:rsidR="00FC4202" w14:paraId="6C29A03F" w14:textId="77777777" w:rsidTr="00FC4202">
        <w:trPr>
          <w:trHeight w:val="269"/>
        </w:trPr>
        <w:tc>
          <w:tcPr>
            <w:tcW w:w="10910" w:type="dxa"/>
            <w:gridSpan w:val="2"/>
          </w:tcPr>
          <w:p w14:paraId="5447C0B4" w14:textId="77777777" w:rsidR="00FC4202" w:rsidRDefault="00FC4202" w:rsidP="004349C9">
            <w:r>
              <w:t>Bonjour,</w:t>
            </w:r>
          </w:p>
          <w:p w14:paraId="5FB88B49" w14:textId="3FFBEF7A" w:rsidR="00FC4202" w:rsidRDefault="00FC4202" w:rsidP="004349C9">
            <w:r>
              <w:t xml:space="preserve">Je vous informe que le produit concernant le </w:t>
            </w:r>
            <w:r w:rsidRPr="006849C5">
              <w:rPr>
                <w:rFonts w:cstheme="minorHAnsi"/>
              </w:rPr>
              <w:t>dossier</w:t>
            </w:r>
            <w:r w:rsidR="00DC42C6" w:rsidRPr="006849C5">
              <w:rPr>
                <w:rFonts w:cstheme="minorHAnsi"/>
                <w:i/>
                <w:iCs/>
              </w:rPr>
              <w:t xml:space="preserve"> </w:t>
            </w:r>
            <w:r w:rsidR="008205C1">
              <w:rPr>
                <w:rFonts w:cstheme="minorHAnsi"/>
              </w:rPr>
              <w:t>{{NUM_FORMULAIRE}} ({{RAISON_SOCIAL}}</w:t>
            </w:r>
            <w:r w:rsidR="00FA458B">
              <w:rPr>
                <w:rFonts w:cstheme="minorHAnsi"/>
              </w:rPr>
              <w:t>)</w:t>
            </w:r>
            <w:r w:rsidR="008205C1">
              <w:rPr>
                <w:rFonts w:cstheme="minorHAnsi"/>
              </w:rPr>
              <w:t xml:space="preserve"> </w:t>
            </w:r>
            <w:r w:rsidRPr="006849C5">
              <w:rPr>
                <w:rFonts w:cstheme="minorHAnsi"/>
              </w:rPr>
              <w:t>a été</w:t>
            </w:r>
            <w:r w:rsidRPr="004349C9">
              <w:t xml:space="preserve"> </w:t>
            </w:r>
            <w:r w:rsidR="008205C1">
              <w:t>{{ACTION}}</w:t>
            </w:r>
            <w:r w:rsidR="004E756C" w:rsidRPr="00E16FCE">
              <w:t xml:space="preserve"> </w:t>
            </w:r>
            <w:r w:rsidRPr="004349C9">
              <w:t>au</w:t>
            </w:r>
            <w:r w:rsidR="008205C1">
              <w:t xml:space="preserve"> {{DATE_EFFET}}</w:t>
            </w:r>
          </w:p>
          <w:p w14:paraId="4F681A21" w14:textId="45E80A1A" w:rsidR="00670371" w:rsidRPr="00DC42C6" w:rsidRDefault="00670371" w:rsidP="004349C9">
            <w:pPr>
              <w:rPr>
                <w:lang w:val="de-DE"/>
              </w:rPr>
            </w:pPr>
            <w:r>
              <w:t>{{LISTE_PCS}}</w:t>
            </w:r>
          </w:p>
          <w:p w14:paraId="10B099D4" w14:textId="42E95E5A" w:rsidR="008205C1" w:rsidRDefault="008205C1" w:rsidP="00E16FCE">
            <w:pPr>
              <w:pStyle w:val="Paragraphedeliste"/>
              <w:numPr>
                <w:ilvl w:val="3"/>
                <w:numId w:val="6"/>
              </w:numPr>
              <w:ind w:left="731"/>
            </w:pPr>
            <w:r>
              <w:t>{{PC1}}</w:t>
            </w:r>
          </w:p>
          <w:p w14:paraId="53D21186" w14:textId="3A6A43E6" w:rsidR="008205C1" w:rsidRDefault="008205C1" w:rsidP="00E16FCE">
            <w:pPr>
              <w:pStyle w:val="Paragraphedeliste"/>
              <w:numPr>
                <w:ilvl w:val="3"/>
                <w:numId w:val="6"/>
              </w:numPr>
              <w:ind w:left="731"/>
            </w:pPr>
            <w:r>
              <w:t>{{PC2}}</w:t>
            </w:r>
          </w:p>
          <w:p w14:paraId="4CD0D80A" w14:textId="084F2DE0" w:rsidR="008205C1" w:rsidRDefault="008205C1" w:rsidP="00E16FCE">
            <w:pPr>
              <w:pStyle w:val="Paragraphedeliste"/>
              <w:numPr>
                <w:ilvl w:val="3"/>
                <w:numId w:val="6"/>
              </w:numPr>
              <w:ind w:left="731"/>
            </w:pPr>
            <w:r>
              <w:t>{{PC3}}</w:t>
            </w:r>
          </w:p>
          <w:p w14:paraId="578811C0" w14:textId="50DD15A3" w:rsidR="00F96EA1" w:rsidRPr="00345E71" w:rsidRDefault="00FC4202" w:rsidP="004349C9">
            <w:pPr>
              <w:rPr>
                <w:b/>
              </w:rPr>
            </w:pPr>
            <w:r>
              <w:t>CJ :</w:t>
            </w:r>
            <w:r w:rsidR="008913E3">
              <w:t xml:space="preserve"> </w:t>
            </w:r>
            <w:r w:rsidR="00EA44BC">
              <w:t>{{CONTRAT_JURIDIQUE}}</w:t>
            </w:r>
          </w:p>
          <w:p w14:paraId="1A1DE28C" w14:textId="159178AD" w:rsidR="00FC4202" w:rsidRDefault="00FC4202" w:rsidP="004349C9">
            <w:r>
              <w:t>Produit de gestion :</w:t>
            </w:r>
            <w:r w:rsidR="008205C1">
              <w:t xml:space="preserve"> {{PRODUIT_GESTION}} – {{DISPOSITIF}}</w:t>
            </w:r>
          </w:p>
          <w:p w14:paraId="6941A04F" w14:textId="73BA8AE7" w:rsidR="00A70E11" w:rsidRDefault="00733A22" w:rsidP="004349C9">
            <w:r>
              <w:t>Entité locale :</w:t>
            </w:r>
            <w:r w:rsidR="00335050">
              <w:t xml:space="preserve"> </w:t>
            </w:r>
            <w:r w:rsidR="008205C1">
              <w:t>{{STRUCTURE}}</w:t>
            </w:r>
          </w:p>
          <w:p w14:paraId="16F6AF26" w14:textId="7A0186D8" w:rsidR="008205C1" w:rsidRDefault="008205C1" w:rsidP="004349C9">
            <w:r>
              <w:t>{{STRUCTURE2}}</w:t>
            </w:r>
          </w:p>
          <w:p w14:paraId="2585DC66" w14:textId="77777777" w:rsidR="00FC4202" w:rsidRDefault="00FC4202" w:rsidP="004349C9">
            <w:r>
              <w:t>Les contrôles associés à cette étape ont été validés avec succès.</w:t>
            </w:r>
          </w:p>
          <w:p w14:paraId="4F221ACB" w14:textId="77777777" w:rsidR="008205C1" w:rsidRDefault="008205C1" w:rsidP="00AF7C7B">
            <w:r>
              <w:t>{{OPERATION}}</w:t>
            </w:r>
          </w:p>
          <w:p w14:paraId="2347DB2B" w14:textId="77777777" w:rsidR="008205C1" w:rsidRDefault="008205C1" w:rsidP="00AF7C7B">
            <w:r>
              <w:t>{{EQUIPE_PRESTATION}}</w:t>
            </w:r>
          </w:p>
          <w:p w14:paraId="48BBFDE5" w14:textId="253BF68C" w:rsidR="00D45ACF" w:rsidRDefault="00D45ACF" w:rsidP="00AF7C7B">
            <w:r>
              <w:t>{{FERMETURE_PC}}</w:t>
            </w:r>
          </w:p>
          <w:p w14:paraId="0309B7D4" w14:textId="6ED3462E" w:rsidR="00D45ACF" w:rsidRDefault="00D45ACF" w:rsidP="00AF7C7B">
            <w:r>
              <w:t>{{FERMETURE_RG}}</w:t>
            </w:r>
          </w:p>
          <w:p w14:paraId="2FDDD463" w14:textId="1458C055" w:rsidR="008205C1" w:rsidRDefault="008205C1" w:rsidP="00AF7C7B">
            <w:r>
              <w:t>{{AUCUN_PARAMETRAGE}}</w:t>
            </w:r>
          </w:p>
        </w:tc>
      </w:tr>
      <w:permEnd w:id="1322780070"/>
    </w:tbl>
    <w:p w14:paraId="13F57944" w14:textId="77777777" w:rsidR="00541152" w:rsidRDefault="00541152"/>
    <w:sectPr w:rsidR="00541152" w:rsidSect="000D429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4655" w14:textId="77777777" w:rsidR="00C2443F" w:rsidRDefault="00C2443F" w:rsidP="00AE779E">
      <w:pPr>
        <w:spacing w:after="0" w:line="240" w:lineRule="auto"/>
      </w:pPr>
      <w:r>
        <w:separator/>
      </w:r>
    </w:p>
  </w:endnote>
  <w:endnote w:type="continuationSeparator" w:id="0">
    <w:p w14:paraId="7FF189B6" w14:textId="77777777" w:rsidR="00C2443F" w:rsidRDefault="00C2443F" w:rsidP="00AE7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0D51" w14:textId="77777777" w:rsidR="00C2443F" w:rsidRDefault="00C2443F" w:rsidP="00AE779E">
      <w:pPr>
        <w:spacing w:after="0" w:line="240" w:lineRule="auto"/>
      </w:pPr>
      <w:r>
        <w:separator/>
      </w:r>
    </w:p>
  </w:footnote>
  <w:footnote w:type="continuationSeparator" w:id="0">
    <w:p w14:paraId="6D75AC75" w14:textId="77777777" w:rsidR="00C2443F" w:rsidRDefault="00C2443F" w:rsidP="00AE7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3557"/>
    <w:multiLevelType w:val="multilevel"/>
    <w:tmpl w:val="E4B0D5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63873A5"/>
    <w:multiLevelType w:val="hybridMultilevel"/>
    <w:tmpl w:val="C1F8FAAE"/>
    <w:lvl w:ilvl="0" w:tplc="C02A84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EEE7F07"/>
    <w:multiLevelType w:val="hybridMultilevel"/>
    <w:tmpl w:val="AB06A522"/>
    <w:lvl w:ilvl="0" w:tplc="B96C15B8">
      <w:start w:val="101"/>
      <w:numFmt w:val="bullet"/>
      <w:lvlText w:val="-"/>
      <w:lvlJc w:val="left"/>
      <w:pPr>
        <w:ind w:left="1211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2A0234D"/>
    <w:multiLevelType w:val="hybridMultilevel"/>
    <w:tmpl w:val="534842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E2605"/>
    <w:multiLevelType w:val="hybridMultilevel"/>
    <w:tmpl w:val="F7565736"/>
    <w:lvl w:ilvl="0" w:tplc="C02A84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5031C"/>
    <w:multiLevelType w:val="hybridMultilevel"/>
    <w:tmpl w:val="857A0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86D54E">
      <w:start w:val="1"/>
      <w:numFmt w:val="bullet"/>
      <w:lvlText w:val="­"/>
      <w:lvlJc w:val="left"/>
      <w:pPr>
        <w:ind w:left="360" w:hanging="360"/>
      </w:pPr>
      <w:rPr>
        <w:rFonts w:ascii="Tenorite" w:eastAsia="STXingkai" w:hAnsi="Tenorite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279967">
    <w:abstractNumId w:val="0"/>
  </w:num>
  <w:num w:numId="2" w16cid:durableId="2033073026">
    <w:abstractNumId w:val="2"/>
  </w:num>
  <w:num w:numId="3" w16cid:durableId="536507502">
    <w:abstractNumId w:val="1"/>
  </w:num>
  <w:num w:numId="4" w16cid:durableId="71005376">
    <w:abstractNumId w:val="4"/>
  </w:num>
  <w:num w:numId="5" w16cid:durableId="274754632">
    <w:abstractNumId w:val="3"/>
  </w:num>
  <w:num w:numId="6" w16cid:durableId="995306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cOmS5XyX9rk9tycoecrTx7fXhMOF+eJRonHS9qDO3rS/yPtYGWzohq6LL3/d9XMf1nYDg3xbd+wHnxFimMXm4Q==" w:salt="I44g6ZNQE2/iijVDCvj/R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D48"/>
    <w:rsid w:val="00001FE1"/>
    <w:rsid w:val="00033C54"/>
    <w:rsid w:val="00051B23"/>
    <w:rsid w:val="00055A55"/>
    <w:rsid w:val="00060808"/>
    <w:rsid w:val="000629A5"/>
    <w:rsid w:val="00075CAC"/>
    <w:rsid w:val="00082319"/>
    <w:rsid w:val="00085A8E"/>
    <w:rsid w:val="0008637F"/>
    <w:rsid w:val="00087C4D"/>
    <w:rsid w:val="00091037"/>
    <w:rsid w:val="000B7562"/>
    <w:rsid w:val="000D429B"/>
    <w:rsid w:val="000E210C"/>
    <w:rsid w:val="000E4C59"/>
    <w:rsid w:val="001053AA"/>
    <w:rsid w:val="00121360"/>
    <w:rsid w:val="00123B43"/>
    <w:rsid w:val="0012458D"/>
    <w:rsid w:val="001279EC"/>
    <w:rsid w:val="00130594"/>
    <w:rsid w:val="00134257"/>
    <w:rsid w:val="00140C9F"/>
    <w:rsid w:val="001471DA"/>
    <w:rsid w:val="00150523"/>
    <w:rsid w:val="001678D1"/>
    <w:rsid w:val="00173307"/>
    <w:rsid w:val="00187712"/>
    <w:rsid w:val="00193CB2"/>
    <w:rsid w:val="00197E01"/>
    <w:rsid w:val="001A7B93"/>
    <w:rsid w:val="001B7AAC"/>
    <w:rsid w:val="001C479C"/>
    <w:rsid w:val="001D5CB6"/>
    <w:rsid w:val="001E26D9"/>
    <w:rsid w:val="001F6CAA"/>
    <w:rsid w:val="00205DE3"/>
    <w:rsid w:val="0021617B"/>
    <w:rsid w:val="00225004"/>
    <w:rsid w:val="00243B84"/>
    <w:rsid w:val="00250500"/>
    <w:rsid w:val="0025584E"/>
    <w:rsid w:val="00256637"/>
    <w:rsid w:val="00263195"/>
    <w:rsid w:val="0026742C"/>
    <w:rsid w:val="002735F8"/>
    <w:rsid w:val="00277BAC"/>
    <w:rsid w:val="00284322"/>
    <w:rsid w:val="002A5404"/>
    <w:rsid w:val="002C1B32"/>
    <w:rsid w:val="002D7F0F"/>
    <w:rsid w:val="002E28D3"/>
    <w:rsid w:val="002E6678"/>
    <w:rsid w:val="002E713D"/>
    <w:rsid w:val="002F6ABE"/>
    <w:rsid w:val="003052C8"/>
    <w:rsid w:val="00317E82"/>
    <w:rsid w:val="0032386B"/>
    <w:rsid w:val="00325228"/>
    <w:rsid w:val="00330ADA"/>
    <w:rsid w:val="00335050"/>
    <w:rsid w:val="00335C9C"/>
    <w:rsid w:val="00342399"/>
    <w:rsid w:val="00345E71"/>
    <w:rsid w:val="003473D1"/>
    <w:rsid w:val="00347491"/>
    <w:rsid w:val="0035359E"/>
    <w:rsid w:val="00354BFF"/>
    <w:rsid w:val="00376626"/>
    <w:rsid w:val="003878E5"/>
    <w:rsid w:val="003B3DC1"/>
    <w:rsid w:val="003B57AB"/>
    <w:rsid w:val="003B6F97"/>
    <w:rsid w:val="003D2664"/>
    <w:rsid w:val="003D5D5D"/>
    <w:rsid w:val="003F5F9C"/>
    <w:rsid w:val="00410459"/>
    <w:rsid w:val="00413870"/>
    <w:rsid w:val="004247C3"/>
    <w:rsid w:val="0042484B"/>
    <w:rsid w:val="004327E2"/>
    <w:rsid w:val="004349C9"/>
    <w:rsid w:val="0044129F"/>
    <w:rsid w:val="00466159"/>
    <w:rsid w:val="0047245C"/>
    <w:rsid w:val="0049123E"/>
    <w:rsid w:val="00491329"/>
    <w:rsid w:val="00492652"/>
    <w:rsid w:val="004942DA"/>
    <w:rsid w:val="004C0350"/>
    <w:rsid w:val="004C13FD"/>
    <w:rsid w:val="004D0774"/>
    <w:rsid w:val="004D5C14"/>
    <w:rsid w:val="004E14AB"/>
    <w:rsid w:val="004E756C"/>
    <w:rsid w:val="00502A14"/>
    <w:rsid w:val="005111B2"/>
    <w:rsid w:val="00525540"/>
    <w:rsid w:val="00530EFE"/>
    <w:rsid w:val="00541152"/>
    <w:rsid w:val="00545AC5"/>
    <w:rsid w:val="00553220"/>
    <w:rsid w:val="00555261"/>
    <w:rsid w:val="00564D07"/>
    <w:rsid w:val="00583311"/>
    <w:rsid w:val="00586DE7"/>
    <w:rsid w:val="00592AC4"/>
    <w:rsid w:val="005A7FD0"/>
    <w:rsid w:val="005B6B4A"/>
    <w:rsid w:val="005E045E"/>
    <w:rsid w:val="005F7598"/>
    <w:rsid w:val="00605C02"/>
    <w:rsid w:val="00606FB3"/>
    <w:rsid w:val="006128AD"/>
    <w:rsid w:val="00621A4A"/>
    <w:rsid w:val="00623458"/>
    <w:rsid w:val="006239D2"/>
    <w:rsid w:val="006311B8"/>
    <w:rsid w:val="00656C66"/>
    <w:rsid w:val="00662CB6"/>
    <w:rsid w:val="00664E73"/>
    <w:rsid w:val="00670371"/>
    <w:rsid w:val="00673A6C"/>
    <w:rsid w:val="006805FD"/>
    <w:rsid w:val="006849C5"/>
    <w:rsid w:val="006859C4"/>
    <w:rsid w:val="006924C5"/>
    <w:rsid w:val="00692C58"/>
    <w:rsid w:val="006A4CBD"/>
    <w:rsid w:val="006B3C14"/>
    <w:rsid w:val="006B669D"/>
    <w:rsid w:val="006C199C"/>
    <w:rsid w:val="006C4085"/>
    <w:rsid w:val="006E0256"/>
    <w:rsid w:val="006E706A"/>
    <w:rsid w:val="00700A06"/>
    <w:rsid w:val="00721FF0"/>
    <w:rsid w:val="00725A5C"/>
    <w:rsid w:val="007264C1"/>
    <w:rsid w:val="00733A22"/>
    <w:rsid w:val="00745F40"/>
    <w:rsid w:val="00754F68"/>
    <w:rsid w:val="00755D48"/>
    <w:rsid w:val="00762953"/>
    <w:rsid w:val="00770ADE"/>
    <w:rsid w:val="0078405B"/>
    <w:rsid w:val="00784091"/>
    <w:rsid w:val="00784676"/>
    <w:rsid w:val="00793FB4"/>
    <w:rsid w:val="007966E0"/>
    <w:rsid w:val="007A471D"/>
    <w:rsid w:val="007A69C0"/>
    <w:rsid w:val="007C50B9"/>
    <w:rsid w:val="007C74D0"/>
    <w:rsid w:val="007E3E7C"/>
    <w:rsid w:val="007E5C02"/>
    <w:rsid w:val="007F561C"/>
    <w:rsid w:val="007F702E"/>
    <w:rsid w:val="0081565C"/>
    <w:rsid w:val="008205C1"/>
    <w:rsid w:val="00821D10"/>
    <w:rsid w:val="00834E8A"/>
    <w:rsid w:val="00853635"/>
    <w:rsid w:val="008601C2"/>
    <w:rsid w:val="00862AB1"/>
    <w:rsid w:val="00865692"/>
    <w:rsid w:val="008913E3"/>
    <w:rsid w:val="008A5A18"/>
    <w:rsid w:val="008C54A0"/>
    <w:rsid w:val="008D5723"/>
    <w:rsid w:val="008E3F42"/>
    <w:rsid w:val="008F41A7"/>
    <w:rsid w:val="008F508C"/>
    <w:rsid w:val="00911894"/>
    <w:rsid w:val="0091709C"/>
    <w:rsid w:val="009219FD"/>
    <w:rsid w:val="00936385"/>
    <w:rsid w:val="00962645"/>
    <w:rsid w:val="00966635"/>
    <w:rsid w:val="00984F19"/>
    <w:rsid w:val="00987EC2"/>
    <w:rsid w:val="009A3DB5"/>
    <w:rsid w:val="009A5D9F"/>
    <w:rsid w:val="009E4F7E"/>
    <w:rsid w:val="009E54FD"/>
    <w:rsid w:val="00A00FF5"/>
    <w:rsid w:val="00A16DBA"/>
    <w:rsid w:val="00A234A5"/>
    <w:rsid w:val="00A240AA"/>
    <w:rsid w:val="00A3028E"/>
    <w:rsid w:val="00A31B99"/>
    <w:rsid w:val="00A36AD8"/>
    <w:rsid w:val="00A3746A"/>
    <w:rsid w:val="00A45B40"/>
    <w:rsid w:val="00A51E01"/>
    <w:rsid w:val="00A52DC8"/>
    <w:rsid w:val="00A54969"/>
    <w:rsid w:val="00A70E11"/>
    <w:rsid w:val="00A761D4"/>
    <w:rsid w:val="00A765B3"/>
    <w:rsid w:val="00A97E21"/>
    <w:rsid w:val="00AC028D"/>
    <w:rsid w:val="00AE1F62"/>
    <w:rsid w:val="00AE779E"/>
    <w:rsid w:val="00AF7C7B"/>
    <w:rsid w:val="00B02422"/>
    <w:rsid w:val="00B11189"/>
    <w:rsid w:val="00B27CE1"/>
    <w:rsid w:val="00B3450F"/>
    <w:rsid w:val="00B510E6"/>
    <w:rsid w:val="00B63E12"/>
    <w:rsid w:val="00B66F91"/>
    <w:rsid w:val="00B779A5"/>
    <w:rsid w:val="00B8046C"/>
    <w:rsid w:val="00B861C0"/>
    <w:rsid w:val="00BA0907"/>
    <w:rsid w:val="00BC0819"/>
    <w:rsid w:val="00BC119B"/>
    <w:rsid w:val="00BC66AE"/>
    <w:rsid w:val="00BD2708"/>
    <w:rsid w:val="00BF25B2"/>
    <w:rsid w:val="00C0249F"/>
    <w:rsid w:val="00C17D3B"/>
    <w:rsid w:val="00C222D3"/>
    <w:rsid w:val="00C2443F"/>
    <w:rsid w:val="00C304C8"/>
    <w:rsid w:val="00C33BC4"/>
    <w:rsid w:val="00C54488"/>
    <w:rsid w:val="00C567CF"/>
    <w:rsid w:val="00C65964"/>
    <w:rsid w:val="00C661EA"/>
    <w:rsid w:val="00C76894"/>
    <w:rsid w:val="00C8023C"/>
    <w:rsid w:val="00CC3457"/>
    <w:rsid w:val="00CC5A9D"/>
    <w:rsid w:val="00CD4DE3"/>
    <w:rsid w:val="00CD6E15"/>
    <w:rsid w:val="00CE76A1"/>
    <w:rsid w:val="00D047D7"/>
    <w:rsid w:val="00D16947"/>
    <w:rsid w:val="00D23600"/>
    <w:rsid w:val="00D279B0"/>
    <w:rsid w:val="00D3283F"/>
    <w:rsid w:val="00D37EAC"/>
    <w:rsid w:val="00D37EF0"/>
    <w:rsid w:val="00D413F2"/>
    <w:rsid w:val="00D45ACF"/>
    <w:rsid w:val="00D54832"/>
    <w:rsid w:val="00D579F0"/>
    <w:rsid w:val="00D653DA"/>
    <w:rsid w:val="00D718E3"/>
    <w:rsid w:val="00D813F5"/>
    <w:rsid w:val="00D84D18"/>
    <w:rsid w:val="00D86ABB"/>
    <w:rsid w:val="00DA0CE9"/>
    <w:rsid w:val="00DA66E6"/>
    <w:rsid w:val="00DB3F78"/>
    <w:rsid w:val="00DC060B"/>
    <w:rsid w:val="00DC42C6"/>
    <w:rsid w:val="00DD3C6C"/>
    <w:rsid w:val="00DD43F0"/>
    <w:rsid w:val="00DD4FCB"/>
    <w:rsid w:val="00DE705F"/>
    <w:rsid w:val="00DF013E"/>
    <w:rsid w:val="00DF2231"/>
    <w:rsid w:val="00DF5D28"/>
    <w:rsid w:val="00E16FCE"/>
    <w:rsid w:val="00E2346E"/>
    <w:rsid w:val="00E26ECA"/>
    <w:rsid w:val="00E41D12"/>
    <w:rsid w:val="00E52D84"/>
    <w:rsid w:val="00E61665"/>
    <w:rsid w:val="00E61CCF"/>
    <w:rsid w:val="00E7274B"/>
    <w:rsid w:val="00EA44BC"/>
    <w:rsid w:val="00EB5654"/>
    <w:rsid w:val="00EB76F6"/>
    <w:rsid w:val="00EC18B4"/>
    <w:rsid w:val="00ED50ED"/>
    <w:rsid w:val="00EE7466"/>
    <w:rsid w:val="00EF3539"/>
    <w:rsid w:val="00F231BF"/>
    <w:rsid w:val="00F27320"/>
    <w:rsid w:val="00F40F4C"/>
    <w:rsid w:val="00F5329A"/>
    <w:rsid w:val="00F55193"/>
    <w:rsid w:val="00F83B6B"/>
    <w:rsid w:val="00F83B70"/>
    <w:rsid w:val="00F85B20"/>
    <w:rsid w:val="00F96100"/>
    <w:rsid w:val="00F96EA1"/>
    <w:rsid w:val="00FA458B"/>
    <w:rsid w:val="00FB2A60"/>
    <w:rsid w:val="00FB5149"/>
    <w:rsid w:val="00FC4202"/>
    <w:rsid w:val="00FC5D39"/>
    <w:rsid w:val="00FD382E"/>
    <w:rsid w:val="00FE3F59"/>
    <w:rsid w:val="00FE6D94"/>
    <w:rsid w:val="00FF20E3"/>
    <w:rsid w:val="00FF581C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5FD33"/>
  <w15:chartTrackingRefBased/>
  <w15:docId w15:val="{4901D152-AAAA-48CC-855A-AD861552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5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4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429B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541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247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47C3"/>
    <w:rPr>
      <w:rFonts w:ascii="Segoe UI" w:hAnsi="Segoe UI" w:cs="Segoe UI"/>
      <w:sz w:val="18"/>
      <w:szCs w:val="18"/>
    </w:rPr>
  </w:style>
  <w:style w:type="paragraph" w:customStyle="1" w:styleId="Normaldocumentation">
    <w:name w:val="Normal.documentation"/>
    <w:rsid w:val="00060808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humanis-form-header-title">
    <w:name w:val="humanis-form-header-title"/>
    <w:basedOn w:val="Policepardfaut"/>
    <w:rsid w:val="00C0249F"/>
  </w:style>
  <w:style w:type="character" w:styleId="Textedelespacerserv">
    <w:name w:val="Placeholder Text"/>
    <w:basedOn w:val="Policepardfaut"/>
    <w:uiPriority w:val="99"/>
    <w:semiHidden/>
    <w:rsid w:val="003B57AB"/>
    <w:rPr>
      <w:color w:val="808080"/>
    </w:rPr>
  </w:style>
  <w:style w:type="character" w:customStyle="1" w:styleId="txtdynamique">
    <w:name w:val="txtdynamique"/>
    <w:basedOn w:val="Policepardfaut"/>
    <w:rsid w:val="00700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.xiong\Documents\_perso\Projets\FicheDeControle\src\main\resources\templates\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A1BD1EFE74491CB66C6F5F9D937B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F1265C-BDE3-4D39-AF16-51C4C05A0007}"/>
      </w:docPartPr>
      <w:docPartBody>
        <w:p w:rsidR="000832A6" w:rsidRDefault="0003585B" w:rsidP="0003585B">
          <w:pPr>
            <w:pStyle w:val="4EA1BD1EFE74491CB66C6F5F9D937B041"/>
          </w:pPr>
          <w:r w:rsidRPr="0026150D">
            <w:rPr>
              <w:rStyle w:val="Textedelespacerserv"/>
            </w:rPr>
            <w:t>Choisissez un élément.</w:t>
          </w:r>
        </w:p>
      </w:docPartBody>
    </w:docPart>
    <w:docPart>
      <w:docPartPr>
        <w:name w:val="13499A16E92A4406A355A392B5ADD5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B2BD3F-1095-4880-9A00-524079F4DDCC}"/>
      </w:docPartPr>
      <w:docPartBody>
        <w:p w:rsidR="000832A6" w:rsidRDefault="0003585B" w:rsidP="0003585B">
          <w:pPr>
            <w:pStyle w:val="13499A16E92A4406A355A392B5ADD5381"/>
          </w:pPr>
          <w:r w:rsidRPr="00484C70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2F"/>
    <w:rsid w:val="00031B1A"/>
    <w:rsid w:val="0003585B"/>
    <w:rsid w:val="000832A6"/>
    <w:rsid w:val="00085A8E"/>
    <w:rsid w:val="00086185"/>
    <w:rsid w:val="000B18D3"/>
    <w:rsid w:val="000B7562"/>
    <w:rsid w:val="000E36AA"/>
    <w:rsid w:val="0012458D"/>
    <w:rsid w:val="00197E01"/>
    <w:rsid w:val="001E4D08"/>
    <w:rsid w:val="00250500"/>
    <w:rsid w:val="00284322"/>
    <w:rsid w:val="002A5404"/>
    <w:rsid w:val="002C3764"/>
    <w:rsid w:val="002E28D3"/>
    <w:rsid w:val="00330ADA"/>
    <w:rsid w:val="00335C9C"/>
    <w:rsid w:val="003B6F97"/>
    <w:rsid w:val="003D4273"/>
    <w:rsid w:val="00425B0F"/>
    <w:rsid w:val="004569AD"/>
    <w:rsid w:val="004707CA"/>
    <w:rsid w:val="004C0350"/>
    <w:rsid w:val="0055135E"/>
    <w:rsid w:val="00596F46"/>
    <w:rsid w:val="005B54B7"/>
    <w:rsid w:val="005B6B4A"/>
    <w:rsid w:val="005E0306"/>
    <w:rsid w:val="005E1999"/>
    <w:rsid w:val="00600F5A"/>
    <w:rsid w:val="0061552E"/>
    <w:rsid w:val="00616658"/>
    <w:rsid w:val="00655E46"/>
    <w:rsid w:val="00656C66"/>
    <w:rsid w:val="006C4145"/>
    <w:rsid w:val="006D0DAF"/>
    <w:rsid w:val="00745F40"/>
    <w:rsid w:val="00762953"/>
    <w:rsid w:val="0080352F"/>
    <w:rsid w:val="0089396B"/>
    <w:rsid w:val="008F41A7"/>
    <w:rsid w:val="008F442F"/>
    <w:rsid w:val="009219FD"/>
    <w:rsid w:val="009308E8"/>
    <w:rsid w:val="00962645"/>
    <w:rsid w:val="009D1C43"/>
    <w:rsid w:val="00A06F0B"/>
    <w:rsid w:val="00AB0D8F"/>
    <w:rsid w:val="00B3094F"/>
    <w:rsid w:val="00B55157"/>
    <w:rsid w:val="00B93A2F"/>
    <w:rsid w:val="00C02D9B"/>
    <w:rsid w:val="00C567CF"/>
    <w:rsid w:val="00CD6E15"/>
    <w:rsid w:val="00CF17A3"/>
    <w:rsid w:val="00D3283F"/>
    <w:rsid w:val="00D55B25"/>
    <w:rsid w:val="00D579F0"/>
    <w:rsid w:val="00D718E3"/>
    <w:rsid w:val="00D729D8"/>
    <w:rsid w:val="00D84D18"/>
    <w:rsid w:val="00D9336D"/>
    <w:rsid w:val="00DB3705"/>
    <w:rsid w:val="00DB4666"/>
    <w:rsid w:val="00DD4FCB"/>
    <w:rsid w:val="00DF2231"/>
    <w:rsid w:val="00E41D12"/>
    <w:rsid w:val="00EA18F8"/>
    <w:rsid w:val="00EC18B4"/>
    <w:rsid w:val="00ED1EBC"/>
    <w:rsid w:val="00EE7466"/>
    <w:rsid w:val="00F231BF"/>
    <w:rsid w:val="00F27320"/>
    <w:rsid w:val="00F36885"/>
    <w:rsid w:val="00F83B6B"/>
    <w:rsid w:val="00F83B70"/>
    <w:rsid w:val="00F92AE1"/>
    <w:rsid w:val="00F9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3585B"/>
    <w:rPr>
      <w:color w:val="808080"/>
    </w:rPr>
  </w:style>
  <w:style w:type="paragraph" w:customStyle="1" w:styleId="4EA1BD1EFE74491CB66C6F5F9D937B041">
    <w:name w:val="4EA1BD1EFE74491CB66C6F5F9D937B041"/>
    <w:rsid w:val="0003585B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3499A16E92A4406A355A392B5ADD5381">
    <w:name w:val="13499A16E92A4406A355A392B5ADD5381"/>
    <w:rsid w:val="0003585B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root>
  <NumFormulaire/>
  <RaisonSociale/>
  <Dispositif/>
  <PG/>
  <PC1/>
  <PC2/>
  <PC3/>
  <CJ/>
  <EntiteLocal/>
</root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61212-7F59-4B67-AAF9-F3FAAD3CBC3D}">
  <ds:schemaRefs/>
</ds:datastoreItem>
</file>

<file path=customXml/itemProps3.xml><?xml version="1.0" encoding="utf-8"?>
<ds:datastoreItem xmlns:ds="http://schemas.openxmlformats.org/officeDocument/2006/customXml" ds:itemID="{B903EAB8-5D1D-4678-9C1E-DEE11429F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162</TotalTime>
  <Pages>1</Pages>
  <Words>198</Words>
  <Characters>1094</Characters>
  <Application>Microsoft Office Word</Application>
  <DocSecurity>8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HUMANIS Activité Concurrentielle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XIONG</dc:creator>
  <cp:keywords/>
  <dc:description/>
  <cp:lastModifiedBy>Jonathan XIONG</cp:lastModifiedBy>
  <cp:revision>46</cp:revision>
  <cp:lastPrinted>2016-09-08T09:28:00Z</cp:lastPrinted>
  <dcterms:created xsi:type="dcterms:W3CDTF">2026-02-06T14:13:00Z</dcterms:created>
  <dcterms:modified xsi:type="dcterms:W3CDTF">2026-03-12T13:30:00Z</dcterms:modified>
  <cp:category/>
  <cp:contentStatus>Test</cp:contentStatus>
</cp:coreProperties>
</file>